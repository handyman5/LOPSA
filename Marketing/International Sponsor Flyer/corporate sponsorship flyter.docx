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7742A5" w14:textId="0B0E80EF" w:rsidR="00D87C9A" w:rsidRDefault="008F7105">
      <w:r>
        <w:rPr>
          <w:noProof/>
        </w:rPr>
        <mc:AlternateContent>
          <mc:Choice Requires="wps">
            <w:drawing>
              <wp:anchor distT="0" distB="0" distL="114300" distR="114300" simplePos="0" relativeHeight="251714569" behindDoc="0" locked="0" layoutInCell="1" allowOverlap="1" wp14:anchorId="4675129C" wp14:editId="437224F0">
                <wp:simplePos x="0" y="0"/>
                <wp:positionH relativeFrom="page">
                  <wp:posOffset>4327525</wp:posOffset>
                </wp:positionH>
                <wp:positionV relativeFrom="page">
                  <wp:posOffset>7386320</wp:posOffset>
                </wp:positionV>
                <wp:extent cx="1402715" cy="355600"/>
                <wp:effectExtent l="0" t="0" r="0" b="0"/>
                <wp:wrapThrough wrapText="bothSides">
                  <wp:wrapPolygon edited="0">
                    <wp:start x="391" y="0"/>
                    <wp:lineTo x="391" y="20057"/>
                    <wp:lineTo x="20730" y="20057"/>
                    <wp:lineTo x="20730" y="0"/>
                    <wp:lineTo x="391" y="0"/>
                  </wp:wrapPolygon>
                </wp:wrapThrough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71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DC774" w14:textId="184783D7" w:rsidR="008F7105" w:rsidRPr="008F7105" w:rsidRDefault="008F7105" w:rsidP="008F7105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</w:rPr>
                            </w:pPr>
                            <w:r w:rsidRPr="008F7105">
                              <w:rPr>
                                <w:rFonts w:ascii="Myriad Pro" w:hAnsi="Myriad Pro"/>
                                <w:b/>
                                <w:i/>
                              </w:rPr>
                              <w:t>http://lopsa.org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80" o:spid="_x0000_s1026" type="#_x0000_t202" style="position:absolute;margin-left:340.75pt;margin-top:581.6pt;width:110.45pt;height:28pt;z-index:2517145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" mv:complextextbox="1" filled="f" stroked="f">
                <v:textbox>
                  <w:txbxContent>
                    <w:p w14:paraId="08DDC774" w14:textId="184783D7" w:rsidR="008F7105" w:rsidRPr="008F7105" w:rsidRDefault="008F7105" w:rsidP="008F7105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</w:rPr>
                      </w:pPr>
                      <w:r w:rsidRPr="008F7105">
                        <w:rPr>
                          <w:rFonts w:ascii="Myriad Pro" w:hAnsi="Myriad Pro"/>
                          <w:b/>
                          <w:i/>
                        </w:rPr>
                        <w:t>http://lopsa.org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F1E85">
        <w:rPr>
          <w:noProof/>
        </w:rPr>
        <mc:AlternateContent>
          <mc:Choice Requires="wps">
            <w:drawing>
              <wp:anchor distT="0" distB="0" distL="114300" distR="114300" simplePos="0" relativeHeight="251709449" behindDoc="0" locked="0" layoutInCell="1" allowOverlap="1" wp14:anchorId="575D36DE" wp14:editId="6D2E1B4E">
                <wp:simplePos x="0" y="0"/>
                <wp:positionH relativeFrom="page">
                  <wp:posOffset>629920</wp:posOffset>
                </wp:positionH>
                <wp:positionV relativeFrom="page">
                  <wp:posOffset>4333240</wp:posOffset>
                </wp:positionV>
                <wp:extent cx="2275840" cy="2837815"/>
                <wp:effectExtent l="0" t="0" r="0" b="6985"/>
                <wp:wrapThrough wrapText="bothSides">
                  <wp:wrapPolygon edited="0">
                    <wp:start x="241" y="0"/>
                    <wp:lineTo x="241" y="21460"/>
                    <wp:lineTo x="20973" y="21460"/>
                    <wp:lineTo x="20973" y="0"/>
                    <wp:lineTo x="241" y="0"/>
                  </wp:wrapPolygon>
                </wp:wrapThrough>
                <wp:docPr id="1075" name="Text Box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283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FD800" w14:textId="77777777" w:rsidR="008F7105" w:rsidRDefault="008F7105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The chapter in your town is the latest in a growing number of LOPSA groups that are cropping up around the country &amp; world.</w:t>
                            </w:r>
                          </w:p>
                          <w:p w14:paraId="62FF8677" w14:textId="77777777" w:rsidR="008F7105" w:rsidRDefault="008F7105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6895608" w14:textId="7477F8F7" w:rsidR="008F7105" w:rsidRDefault="008F7105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has members from over 43 countries all over the globe, and among them are the best, brightest system administrators. </w:t>
                            </w:r>
                          </w:p>
                          <w:p w14:paraId="36E74A7D" w14:textId="77777777" w:rsidR="008F7105" w:rsidRDefault="008F7105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747CEBD" w14:textId="765498E7" w:rsidR="008F7105" w:rsidRPr="008F1E85" w:rsidRDefault="008F7105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Membership in LOPSA has continually grown since our inception because of the hard work by our board, our members and the support of our sponsors.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5" o:spid="_x0000_s1027" type="#_x0000_t202" style="position:absolute;margin-left:49.6pt;margin-top:341.2pt;width:179.2pt;height:223.45pt;z-index:2517094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" mv:complextextbox="1" filled="f" stroked="f">
                <v:textbox>
                  <w:txbxContent>
                    <w:p w14:paraId="759FD800" w14:textId="77777777" w:rsidR="008F7105" w:rsidRDefault="008F7105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The chapter in your town is the latest in a growing number of LOPSA groups that are cropping up around the country &amp; world.</w:t>
                      </w:r>
                    </w:p>
                    <w:p w14:paraId="62FF8677" w14:textId="77777777" w:rsidR="008F7105" w:rsidRDefault="008F7105">
                      <w:pPr>
                        <w:rPr>
                          <w:rFonts w:ascii="Myriad Pro" w:hAnsi="Myriad Pro"/>
                        </w:rPr>
                      </w:pPr>
                    </w:p>
                    <w:p w14:paraId="06895608" w14:textId="7477F8F7" w:rsidR="008F7105" w:rsidRDefault="008F7105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has members from over 43 countries all over the globe, and among them are the best, brightest system administrators. </w:t>
                      </w:r>
                    </w:p>
                    <w:p w14:paraId="36E74A7D" w14:textId="77777777" w:rsidR="008F7105" w:rsidRDefault="008F7105">
                      <w:pPr>
                        <w:rPr>
                          <w:rFonts w:ascii="Myriad Pro" w:hAnsi="Myriad Pro"/>
                        </w:rPr>
                      </w:pPr>
                    </w:p>
                    <w:p w14:paraId="0747CEBD" w14:textId="765498E7" w:rsidR="008F7105" w:rsidRPr="008F1E85" w:rsidRDefault="008F7105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Membership in LOPSA has continually grown since our inception because of the hard work by our board, our members and the support of our sponsors.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F1E85">
        <w:rPr>
          <w:noProof/>
        </w:rPr>
        <w:drawing>
          <wp:anchor distT="0" distB="0" distL="114300" distR="114300" simplePos="0" relativeHeight="251708425" behindDoc="0" locked="0" layoutInCell="1" allowOverlap="1" wp14:anchorId="1A092B76" wp14:editId="436C9195">
            <wp:simplePos x="0" y="0"/>
            <wp:positionH relativeFrom="page">
              <wp:posOffset>561975</wp:posOffset>
            </wp:positionH>
            <wp:positionV relativeFrom="page">
              <wp:posOffset>1945640</wp:posOffset>
            </wp:positionV>
            <wp:extent cx="2343785" cy="1296670"/>
            <wp:effectExtent l="0" t="0" r="0" b="0"/>
            <wp:wrapThrough wrapText="bothSides">
              <wp:wrapPolygon edited="0">
                <wp:start x="0" y="0"/>
                <wp:lineTo x="0" y="21156"/>
                <wp:lineTo x="21302" y="21156"/>
                <wp:lineTo x="21302" y="0"/>
                <wp:lineTo x="0" y="0"/>
              </wp:wrapPolygon>
            </wp:wrapThrough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6-05 at 9.56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E8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81C9FE" wp14:editId="68D2EB45">
                <wp:simplePos x="0" y="0"/>
                <wp:positionH relativeFrom="page">
                  <wp:posOffset>685800</wp:posOffset>
                </wp:positionH>
                <wp:positionV relativeFrom="page">
                  <wp:posOffset>670560</wp:posOffset>
                </wp:positionV>
                <wp:extent cx="2286000" cy="1275080"/>
                <wp:effectExtent l="0" t="0" r="0" b="0"/>
                <wp:wrapTight wrapText="bothSides">
                  <wp:wrapPolygon edited="0">
                    <wp:start x="240" y="430"/>
                    <wp:lineTo x="240" y="20653"/>
                    <wp:lineTo x="21120" y="20653"/>
                    <wp:lineTo x="21120" y="430"/>
                    <wp:lineTo x="240" y="430"/>
                  </wp:wrapPolygon>
                </wp:wrapTight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A74FF2" w14:textId="110809CA" w:rsidR="008F7105" w:rsidRPr="008F1E85" w:rsidRDefault="008F7105" w:rsidP="00D87C9A">
                            <w:pPr>
                              <w:pStyle w:val="Heading3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LOPSA Chapters exist throughout North America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54pt;margin-top:52.8pt;width:180pt;height:100.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" filled="f" stroked="f">
                <v:textbox inset=",7.2pt,,7.2pt">
                  <w:txbxContent>
                    <w:p w14:paraId="54A74FF2" w14:textId="110809CA" w:rsidR="008F7105" w:rsidRPr="008F1E85" w:rsidRDefault="008F7105" w:rsidP="00D87C9A">
                      <w:pPr>
                        <w:pStyle w:val="Heading3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LOPSA Chapters exist throughout North America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F1E8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BB07A" wp14:editId="7F06D028">
                <wp:simplePos x="0" y="0"/>
                <wp:positionH relativeFrom="page">
                  <wp:posOffset>561974</wp:posOffset>
                </wp:positionH>
                <wp:positionV relativeFrom="page">
                  <wp:posOffset>3500120</wp:posOffset>
                </wp:positionV>
                <wp:extent cx="2524125" cy="1102995"/>
                <wp:effectExtent l="0" t="0" r="0" b="0"/>
                <wp:wrapTight wrapText="bothSides">
                  <wp:wrapPolygon edited="0">
                    <wp:start x="217" y="497"/>
                    <wp:lineTo x="217" y="20394"/>
                    <wp:lineTo x="21084" y="20394"/>
                    <wp:lineTo x="21084" y="497"/>
                    <wp:lineTo x="217" y="497"/>
                  </wp:wrapPolygon>
                </wp:wrapTight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10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48F0752" w14:textId="017F85E2" w:rsidR="008F7105" w:rsidRPr="008F1E85" w:rsidRDefault="008F7105" w:rsidP="00D87C9A">
                            <w:pPr>
                              <w:pStyle w:val="BodyText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…and we’re 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always</w:t>
                            </w: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 looking for more.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44.25pt;margin-top:275.6pt;width:198.75pt;height: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" mv:complextextbox="1" filled="f" stroked="f">
                <v:textbox inset=",7.2pt,,7.2pt">
                  <w:txbxContent>
                    <w:p w14:paraId="348F0752" w14:textId="017F85E2" w:rsidR="008F7105" w:rsidRPr="008F1E85" w:rsidRDefault="008F7105" w:rsidP="00D87C9A">
                      <w:pPr>
                        <w:pStyle w:val="BodyText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…and we’re 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always</w:t>
                      </w: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 looking for more.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F1E85">
        <w:rPr>
          <w:noProof/>
        </w:rPr>
        <mc:AlternateContent>
          <mc:Choice Requires="wps">
            <w:drawing>
              <wp:anchor distT="0" distB="0" distL="114300" distR="114300" simplePos="0" relativeHeight="251700233" behindDoc="0" locked="0" layoutInCell="1" allowOverlap="1" wp14:anchorId="33836769" wp14:editId="7C433C64">
                <wp:simplePos x="0" y="0"/>
                <wp:positionH relativeFrom="page">
                  <wp:posOffset>3919855</wp:posOffset>
                </wp:positionH>
                <wp:positionV relativeFrom="page">
                  <wp:posOffset>5849620</wp:posOffset>
                </wp:positionV>
                <wp:extent cx="2218055" cy="1321435"/>
                <wp:effectExtent l="50800" t="25400" r="67945" b="100965"/>
                <wp:wrapThrough wrapText="bothSides">
                  <wp:wrapPolygon edited="0">
                    <wp:start x="-495" y="-415"/>
                    <wp:lineTo x="-495" y="22835"/>
                    <wp:lineTo x="22014" y="22835"/>
                    <wp:lineTo x="22014" y="-415"/>
                    <wp:lineTo x="-495" y="-415"/>
                  </wp:wrapPolygon>
                </wp:wrapThrough>
                <wp:docPr id="1067" name="Rectangle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1321435"/>
                        </a:xfrm>
                        <a:prstGeom prst="rect">
                          <a:avLst/>
                        </a:prstGeom>
                        <a:solidFill>
                          <a:srgbClr val="111160">
                            <a:alpha val="17000"/>
                          </a:srgbClr>
                        </a:solidFill>
                        <a:ln>
                          <a:solidFill>
                            <a:srgbClr val="1111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7" o:spid="_x0000_s1026" style="position:absolute;margin-left:308.65pt;margin-top:460.6pt;width:174.65pt;height:104.05pt;z-index:251700233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" fillcolor="#111160" strokecolor="#111160">
                <v:fill opacity="11051f"/>
                <v:shadow on="t" opacity="22937f" mv:blur="40000f" origin=",.5" offset="0,23000emu"/>
                <w10:wrap type="through" anchorx="page" anchory="page"/>
              </v:rect>
            </w:pict>
          </mc:Fallback>
        </mc:AlternateContent>
      </w:r>
      <w:r w:rsidR="008F1E8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F6F81C" wp14:editId="64BB7D73">
                <wp:simplePos x="0" y="0"/>
                <wp:positionH relativeFrom="page">
                  <wp:posOffset>3086100</wp:posOffset>
                </wp:positionH>
                <wp:positionV relativeFrom="page">
                  <wp:posOffset>5529580</wp:posOffset>
                </wp:positionV>
                <wp:extent cx="3886200" cy="320040"/>
                <wp:effectExtent l="0" t="0" r="0" b="10160"/>
                <wp:wrapTight wrapText="bothSides">
                  <wp:wrapPolygon edited="0">
                    <wp:start x="141" y="0"/>
                    <wp:lineTo x="141" y="20571"/>
                    <wp:lineTo x="21318" y="20571"/>
                    <wp:lineTo x="21318" y="0"/>
                    <wp:lineTo x="141" y="0"/>
                  </wp:wrapPolygon>
                </wp:wrapTight>
                <wp:docPr id="2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2F4E44" w14:textId="356EDFF5" w:rsidR="008F7105" w:rsidRPr="00154B3D" w:rsidRDefault="008F7105" w:rsidP="00D87C9A">
                            <w:pPr>
                              <w:pStyle w:val="Organization"/>
                            </w:pPr>
                            <w:r>
                              <w:t>Please contact us at: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0" type="#_x0000_t202" style="position:absolute;margin-left:243pt;margin-top:435.4pt;width:306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" filled="f" stroked="f">
                <v:textbox inset=",0,,0">
                  <w:txbxContent>
                    <w:p w14:paraId="152F4E44" w14:textId="356EDFF5" w:rsidR="008F7105" w:rsidRPr="00154B3D" w:rsidRDefault="008F7105" w:rsidP="00D87C9A">
                      <w:pPr>
                        <w:pStyle w:val="Organization"/>
                      </w:pPr>
                      <w:r>
                        <w:t>Please contact us at: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697161" behindDoc="0" locked="0" layoutInCell="1" allowOverlap="1" wp14:anchorId="30447AFA" wp14:editId="56AED440">
                <wp:simplePos x="0" y="0"/>
                <wp:positionH relativeFrom="page">
                  <wp:posOffset>6451600</wp:posOffset>
                </wp:positionH>
                <wp:positionV relativeFrom="page">
                  <wp:posOffset>6405245</wp:posOffset>
                </wp:positionV>
                <wp:extent cx="3276600" cy="568960"/>
                <wp:effectExtent l="0" t="0" r="0" b="0"/>
                <wp:wrapThrough wrapText="bothSides">
                  <wp:wrapPolygon edited="0">
                    <wp:start x="167" y="0"/>
                    <wp:lineTo x="167" y="20250"/>
                    <wp:lineTo x="21265" y="20250"/>
                    <wp:lineTo x="21265" y="0"/>
                    <wp:lineTo x="167" y="0"/>
                  </wp:wrapPolygon>
                </wp:wrapThrough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B64ED" w14:textId="77777777" w:rsidR="008F7105" w:rsidRPr="000B3BE4" w:rsidRDefault="008F7105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T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o advance the practice of</w:t>
                            </w:r>
                          </w:p>
                          <w:p w14:paraId="438BA859" w14:textId="77777777" w:rsidR="008F7105" w:rsidRPr="000B3BE4" w:rsidRDefault="008F7105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s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ystem administration…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3" o:spid="_x0000_s1031" type="#_x0000_t202" style="position:absolute;margin-left:508pt;margin-top:504.35pt;width:258pt;height:44.8pt;z-index:2516971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" mv:complextextbox="1" filled="f" stroked="f">
                <v:textbox>
                  <w:txbxContent>
                    <w:p w14:paraId="4AEB64ED" w14:textId="77777777" w:rsidR="008F7105" w:rsidRPr="000B3BE4" w:rsidRDefault="008F7105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T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o advance the practice of</w:t>
                      </w:r>
                    </w:p>
                    <w:p w14:paraId="438BA859" w14:textId="77777777" w:rsidR="008F7105" w:rsidRPr="000B3BE4" w:rsidRDefault="008F7105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s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ystem administration…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707401" behindDoc="0" locked="0" layoutInCell="1" allowOverlap="1" wp14:anchorId="166EA7AA" wp14:editId="48D95417">
                <wp:simplePos x="0" y="0"/>
                <wp:positionH relativeFrom="page">
                  <wp:posOffset>3883660</wp:posOffset>
                </wp:positionH>
                <wp:positionV relativeFrom="page">
                  <wp:posOffset>4686300</wp:posOffset>
                </wp:positionV>
                <wp:extent cx="2296795" cy="1003300"/>
                <wp:effectExtent l="0" t="0" r="0" b="0"/>
                <wp:wrapTight wrapText="bothSides">
                  <wp:wrapPolygon edited="0">
                    <wp:start x="239" y="547"/>
                    <wp:lineTo x="239" y="20233"/>
                    <wp:lineTo x="21021" y="20233"/>
                    <wp:lineTo x="21021" y="547"/>
                    <wp:lineTo x="239" y="547"/>
                  </wp:wrapPolygon>
                </wp:wrapTight>
                <wp:docPr id="107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795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38E006" w14:textId="2300D947" w:rsidR="008F7105" w:rsidRPr="006A7630" w:rsidRDefault="008F7105" w:rsidP="006A7630">
                            <w:pPr>
                              <w:pStyle w:val="Heading2"/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LOPSA is an organization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you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 should be involved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in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305.8pt;margin-top:369pt;width:180.85pt;height:79pt;z-index:2517074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" filled="f" stroked="f">
                <v:textbox inset=",7.2pt,,7.2pt">
                  <w:txbxContent>
                    <w:p w14:paraId="4238E006" w14:textId="2300D947" w:rsidR="008F7105" w:rsidRPr="006A7630" w:rsidRDefault="008F7105" w:rsidP="006A7630">
                      <w:pPr>
                        <w:pStyle w:val="Heading2"/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</w:pP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LOPSA is an organization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you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 should be involved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in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2A3A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9ADCB" wp14:editId="15B0FE5B">
                <wp:simplePos x="0" y="0"/>
                <wp:positionH relativeFrom="page">
                  <wp:posOffset>4002405</wp:posOffset>
                </wp:positionH>
                <wp:positionV relativeFrom="page">
                  <wp:posOffset>2631440</wp:posOffset>
                </wp:positionV>
                <wp:extent cx="2059305" cy="2153920"/>
                <wp:effectExtent l="0" t="0" r="0" b="0"/>
                <wp:wrapTight wrapText="bothSides">
                  <wp:wrapPolygon edited="0">
                    <wp:start x="266" y="255"/>
                    <wp:lineTo x="266" y="21142"/>
                    <wp:lineTo x="21047" y="21142"/>
                    <wp:lineTo x="21047" y="255"/>
                    <wp:lineTo x="266" y="255"/>
                  </wp:wrapPolygon>
                </wp:wrapTight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215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61C4BF" w14:textId="04522BA4" w:rsidR="008F7105" w:rsidRDefault="008F7105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Professionalism…</w:t>
                            </w:r>
                          </w:p>
                          <w:p w14:paraId="5F60E1B5" w14:textId="77777777" w:rsidR="008F7105" w:rsidRDefault="008F7105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6D0C7E1C" w14:textId="01CA3687" w:rsidR="008F7105" w:rsidRDefault="008F7105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Community…</w:t>
                            </w:r>
                          </w:p>
                          <w:p w14:paraId="459A9AE8" w14:textId="77777777" w:rsidR="008F7105" w:rsidRDefault="008F7105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57358329" w14:textId="2DE044B2" w:rsidR="008F7105" w:rsidRPr="006218F9" w:rsidRDefault="008F7105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Service…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15.15pt;margin-top:207.2pt;width:162.15pt;height:16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" filled="f" stroked="f">
                <v:textbox inset=",7.2pt,,7.2pt">
                  <w:txbxContent>
                    <w:p w14:paraId="3961C4BF" w14:textId="04522BA4" w:rsidR="008F7105" w:rsidRDefault="008F7105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Professionalism…</w:t>
                      </w:r>
                    </w:p>
                    <w:p w14:paraId="5F60E1B5" w14:textId="77777777" w:rsidR="008F7105" w:rsidRDefault="008F7105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6D0C7E1C" w14:textId="01CA3687" w:rsidR="008F7105" w:rsidRDefault="008F7105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Community…</w:t>
                      </w:r>
                    </w:p>
                    <w:p w14:paraId="459A9AE8" w14:textId="77777777" w:rsidR="008F7105" w:rsidRDefault="008F7105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57358329" w14:textId="2DE044B2" w:rsidR="008F7105" w:rsidRPr="006218F9" w:rsidRDefault="008F7105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Service…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977F41">
        <w:rPr>
          <w:noProof/>
        </w:rPr>
        <mc:AlternateContent>
          <mc:Choice Requires="wps">
            <w:drawing>
              <wp:anchor distT="0" distB="0" distL="114300" distR="114300" simplePos="0" relativeHeight="251698185" behindDoc="0" locked="0" layoutInCell="1" allowOverlap="1" wp14:anchorId="6982B459" wp14:editId="73531DE5">
                <wp:simplePos x="0" y="0"/>
                <wp:positionH relativeFrom="page">
                  <wp:posOffset>6654800</wp:posOffset>
                </wp:positionH>
                <wp:positionV relativeFrom="page">
                  <wp:posOffset>3168650</wp:posOffset>
                </wp:positionV>
                <wp:extent cx="3073400" cy="1435100"/>
                <wp:effectExtent l="0" t="0" r="0" b="12700"/>
                <wp:wrapThrough wrapText="bothSides">
                  <wp:wrapPolygon edited="0">
                    <wp:start x="179" y="0"/>
                    <wp:lineTo x="179" y="21409"/>
                    <wp:lineTo x="21243" y="21409"/>
                    <wp:lineTo x="21243" y="0"/>
                    <wp:lineTo x="179" y="0"/>
                  </wp:wrapPolygon>
                </wp:wrapThrough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4AEDF" w14:textId="7D956904" w:rsidR="008F7105" w:rsidRDefault="008F7105" w:rsidP="00BD1A63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corporate</w:t>
                            </w:r>
                          </w:p>
                          <w:p w14:paraId="1195E3E9" w14:textId="57DC603B" w:rsidR="008F7105" w:rsidRDefault="008F7105" w:rsidP="00BD1A63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s</w:t>
                            </w: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ponsorship</w:t>
                            </w:r>
                          </w:p>
                          <w:p w14:paraId="5F8C7467" w14:textId="3E552501" w:rsidR="008F7105" w:rsidRPr="001C51B8" w:rsidRDefault="008F7105" w:rsidP="00BD1A63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4" o:spid="_x0000_s1034" type="#_x0000_t202" style="position:absolute;margin-left:524pt;margin-top:249.5pt;width:242pt;height:113pt;z-index:2516981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" mv:complextextbox="1" filled="f" stroked="f">
                <v:textbox>
                  <w:txbxContent>
                    <w:p w14:paraId="3C64AEDF" w14:textId="7D956904" w:rsidR="008F7105" w:rsidRDefault="008F7105" w:rsidP="00BD1A63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corporate</w:t>
                      </w:r>
                    </w:p>
                    <w:p w14:paraId="1195E3E9" w14:textId="57DC603B" w:rsidR="008F7105" w:rsidRDefault="008F7105" w:rsidP="00BD1A63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s</w:t>
                      </w: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ponsorship</w:t>
                      </w:r>
                    </w:p>
                    <w:p w14:paraId="5F8C7467" w14:textId="3E552501" w:rsidR="008F7105" w:rsidRPr="001C51B8" w:rsidRDefault="008F7105" w:rsidP="00BD1A63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opportunities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B4908">
        <w:rPr>
          <w:noProof/>
        </w:rPr>
        <w:drawing>
          <wp:anchor distT="0" distB="0" distL="114300" distR="114300" simplePos="0" relativeHeight="251699209" behindDoc="0" locked="0" layoutInCell="1" allowOverlap="1" wp14:anchorId="7AA45D5C" wp14:editId="0E9E7DA6">
            <wp:simplePos x="0" y="0"/>
            <wp:positionH relativeFrom="page">
              <wp:posOffset>3810000</wp:posOffset>
            </wp:positionH>
            <wp:positionV relativeFrom="page">
              <wp:posOffset>567690</wp:posOffset>
            </wp:positionV>
            <wp:extent cx="2438400" cy="1615440"/>
            <wp:effectExtent l="304800" t="330200" r="330200" b="340360"/>
            <wp:wrapThrough wrapText="bothSides">
              <wp:wrapPolygon edited="0">
                <wp:start x="900" y="-4415"/>
                <wp:lineTo x="-2700" y="-3736"/>
                <wp:lineTo x="-2700" y="23434"/>
                <wp:lineTo x="-1575" y="25132"/>
                <wp:lineTo x="-1350" y="25811"/>
                <wp:lineTo x="20475" y="25811"/>
                <wp:lineTo x="20700" y="25132"/>
                <wp:lineTo x="22725" y="23434"/>
                <wp:lineTo x="24300" y="18340"/>
                <wp:lineTo x="24300" y="1698"/>
                <wp:lineTo x="22725" y="-3396"/>
                <wp:lineTo x="22725" y="-4415"/>
                <wp:lineTo x="900" y="-4415"/>
              </wp:wrapPolygon>
            </wp:wrapThrough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c-audie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5A7">
        <w:rPr>
          <w:noProof/>
        </w:rPr>
        <w:drawing>
          <wp:anchor distT="0" distB="0" distL="114300" distR="114300" simplePos="0" relativeHeight="251696137" behindDoc="0" locked="0" layoutInCell="1" allowOverlap="1" wp14:anchorId="7146FA15" wp14:editId="4E2C2955">
            <wp:simplePos x="0" y="0"/>
            <wp:positionH relativeFrom="page">
              <wp:posOffset>6865620</wp:posOffset>
            </wp:positionH>
            <wp:positionV relativeFrom="page">
              <wp:posOffset>457200</wp:posOffset>
            </wp:positionV>
            <wp:extent cx="2532380" cy="918210"/>
            <wp:effectExtent l="0" t="0" r="7620" b="0"/>
            <wp:wrapThrough wrapText="bothSides">
              <wp:wrapPolygon edited="0">
                <wp:start x="0" y="0"/>
                <wp:lineTo x="0" y="20913"/>
                <wp:lineTo x="21448" y="20913"/>
                <wp:lineTo x="2144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PSA Text Only.ps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 w:rsidR="00064E69">
        <w:br w:type="page"/>
      </w:r>
      <w:r w:rsidR="00780D65">
        <w:rPr>
          <w:noProof/>
        </w:rPr>
        <w:lastRenderedPageBreak/>
        <w:drawing>
          <wp:anchor distT="0" distB="0" distL="114300" distR="114300" simplePos="0" relativeHeight="251712521" behindDoc="0" locked="0" layoutInCell="1" allowOverlap="1" wp14:anchorId="415017C8" wp14:editId="4DC1425B">
            <wp:simplePos x="0" y="0"/>
            <wp:positionH relativeFrom="page">
              <wp:posOffset>5367020</wp:posOffset>
            </wp:positionH>
            <wp:positionV relativeFrom="page">
              <wp:posOffset>5445760</wp:posOffset>
            </wp:positionV>
            <wp:extent cx="1017270" cy="508635"/>
            <wp:effectExtent l="0" t="0" r="0" b="0"/>
            <wp:wrapThrough wrapText="bothSides">
              <wp:wrapPolygon edited="0">
                <wp:start x="0" y="0"/>
                <wp:lineTo x="0" y="20494"/>
                <wp:lineTo x="21034" y="20494"/>
                <wp:lineTo x="21034" y="0"/>
                <wp:lineTo x="0" y="0"/>
              </wp:wrapPolygon>
            </wp:wrapThrough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-120x6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D65">
        <w:rPr>
          <w:noProof/>
        </w:rPr>
        <w:drawing>
          <wp:anchor distT="0" distB="0" distL="114300" distR="114300" simplePos="0" relativeHeight="251711497" behindDoc="0" locked="0" layoutInCell="1" allowOverlap="1" wp14:anchorId="2E115469" wp14:editId="4A2B99EE">
            <wp:simplePos x="0" y="0"/>
            <wp:positionH relativeFrom="page">
              <wp:posOffset>5367020</wp:posOffset>
            </wp:positionH>
            <wp:positionV relativeFrom="page">
              <wp:posOffset>4441190</wp:posOffset>
            </wp:positionV>
            <wp:extent cx="1017270" cy="508635"/>
            <wp:effectExtent l="0" t="0" r="0" b="0"/>
            <wp:wrapThrough wrapText="bothSides">
              <wp:wrapPolygon edited="0">
                <wp:start x="0" y="0"/>
                <wp:lineTo x="0" y="20494"/>
                <wp:lineTo x="21034" y="20494"/>
                <wp:lineTo x="21034" y="0"/>
                <wp:lineTo x="0" y="0"/>
              </wp:wrapPolygon>
            </wp:wrapThrough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lver-120x6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D65">
        <w:rPr>
          <w:noProof/>
        </w:rPr>
        <w:drawing>
          <wp:anchor distT="0" distB="0" distL="114300" distR="114300" simplePos="0" relativeHeight="251710473" behindDoc="0" locked="0" layoutInCell="1" allowOverlap="1" wp14:anchorId="4E84FA2A" wp14:editId="061E26C0">
            <wp:simplePos x="0" y="0"/>
            <wp:positionH relativeFrom="page">
              <wp:posOffset>5367020</wp:posOffset>
            </wp:positionH>
            <wp:positionV relativeFrom="page">
              <wp:posOffset>3552190</wp:posOffset>
            </wp:positionV>
            <wp:extent cx="1017270" cy="508635"/>
            <wp:effectExtent l="0" t="0" r="0" b="0"/>
            <wp:wrapThrough wrapText="bothSides">
              <wp:wrapPolygon edited="0">
                <wp:start x="0" y="0"/>
                <wp:lineTo x="0" y="20494"/>
                <wp:lineTo x="21034" y="20494"/>
                <wp:lineTo x="21034" y="0"/>
                <wp:lineTo x="0" y="0"/>
              </wp:wrapPolygon>
            </wp:wrapThrough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nze-120x6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D65">
        <w:rPr>
          <w:noProof/>
        </w:rPr>
        <w:drawing>
          <wp:anchor distT="0" distB="0" distL="114300" distR="114300" simplePos="0" relativeHeight="251713545" behindDoc="0" locked="0" layoutInCell="1" allowOverlap="1" wp14:anchorId="2925D5CD" wp14:editId="0C5119CC">
            <wp:simplePos x="0" y="0"/>
            <wp:positionH relativeFrom="page">
              <wp:posOffset>5367020</wp:posOffset>
            </wp:positionH>
            <wp:positionV relativeFrom="page">
              <wp:posOffset>6464935</wp:posOffset>
            </wp:positionV>
            <wp:extent cx="1017270" cy="508635"/>
            <wp:effectExtent l="0" t="0" r="0" b="0"/>
            <wp:wrapThrough wrapText="bothSides">
              <wp:wrapPolygon edited="0">
                <wp:start x="0" y="0"/>
                <wp:lineTo x="0" y="20494"/>
                <wp:lineTo x="21034" y="20494"/>
                <wp:lineTo x="21034" y="0"/>
                <wp:lineTo x="0" y="0"/>
              </wp:wrapPolygon>
            </wp:wrapThrough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tinum-120x6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E4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351B79" wp14:editId="7E7C9B58">
                <wp:simplePos x="0" y="0"/>
                <wp:positionH relativeFrom="page">
                  <wp:posOffset>3111500</wp:posOffset>
                </wp:positionH>
                <wp:positionV relativeFrom="page">
                  <wp:posOffset>817245</wp:posOffset>
                </wp:positionV>
                <wp:extent cx="6870700" cy="1257300"/>
                <wp:effectExtent l="0" t="0" r="0" b="0"/>
                <wp:wrapTight wrapText="bothSides">
                  <wp:wrapPolygon edited="0">
                    <wp:start x="80" y="436"/>
                    <wp:lineTo x="80" y="20509"/>
                    <wp:lineTo x="21400" y="20509"/>
                    <wp:lineTo x="21400" y="436"/>
                    <wp:lineTo x="80" y="436"/>
                  </wp:wrapPolygon>
                </wp:wrapTight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41ED84" w14:textId="791173CD" w:rsidR="008F7105" w:rsidRPr="00B217AD" w:rsidRDefault="008F7105" w:rsidP="00BC48CD">
                            <w:pPr>
                              <w:pStyle w:val="Heading1"/>
                              <w:ind w:left="720"/>
                              <w:jc w:val="left"/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</w:pPr>
                            <w:r w:rsidRPr="00B217AD"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  <w:t>Leagues ahead…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5" type="#_x0000_t202" style="position:absolute;margin-left:245pt;margin-top:64.35pt;width:541pt;height:99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" filled="f" stroked="f">
                <v:textbox inset=",7.2pt,,7.2pt">
                  <w:txbxContent>
                    <w:p w14:paraId="4741ED84" w14:textId="791173CD" w:rsidR="008F7105" w:rsidRPr="00B217AD" w:rsidRDefault="008F7105" w:rsidP="00BC48CD">
                      <w:pPr>
                        <w:pStyle w:val="Heading1"/>
                        <w:ind w:left="720"/>
                        <w:jc w:val="left"/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</w:pPr>
                      <w:r w:rsidRPr="00B217AD"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  <w:t>Leagues ahead…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4C09F8">
        <w:rPr>
          <w:noProof/>
        </w:rPr>
        <w:drawing>
          <wp:anchor distT="0" distB="0" distL="114300" distR="114300" simplePos="0" relativeHeight="251705353" behindDoc="0" locked="0" layoutInCell="1" allowOverlap="1" wp14:anchorId="0C63BE9F" wp14:editId="1F3D5144">
            <wp:simplePos x="0" y="0"/>
            <wp:positionH relativeFrom="page">
              <wp:posOffset>1826260</wp:posOffset>
            </wp:positionH>
            <wp:positionV relativeFrom="page">
              <wp:posOffset>1063625</wp:posOffset>
            </wp:positionV>
            <wp:extent cx="1170940" cy="1170940"/>
            <wp:effectExtent l="76200" t="76200" r="73660" b="73660"/>
            <wp:wrapTight wrapText="bothSides">
              <wp:wrapPolygon edited="0">
                <wp:start x="6560" y="-1406"/>
                <wp:lineTo x="-1406" y="-937"/>
                <wp:lineTo x="-1406" y="16399"/>
                <wp:lineTo x="5154" y="21553"/>
                <wp:lineTo x="6560" y="22490"/>
                <wp:lineTo x="14525" y="22490"/>
                <wp:lineTo x="16399" y="21553"/>
                <wp:lineTo x="22490" y="14525"/>
                <wp:lineTo x="22490" y="4685"/>
                <wp:lineTo x="16399" y="-937"/>
                <wp:lineTo x="14525" y="-1406"/>
                <wp:lineTo x="6560" y="-1406"/>
              </wp:wrapPolygon>
            </wp:wrapTight>
            <wp:docPr id="110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17094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1257" behindDoc="0" locked="0" layoutInCell="1" allowOverlap="1" wp14:anchorId="6D498754" wp14:editId="30458C1A">
            <wp:simplePos x="0" y="0"/>
            <wp:positionH relativeFrom="page">
              <wp:posOffset>615315</wp:posOffset>
            </wp:positionH>
            <wp:positionV relativeFrom="page">
              <wp:posOffset>1995170</wp:posOffset>
            </wp:positionV>
            <wp:extent cx="1423670" cy="1433195"/>
            <wp:effectExtent l="76200" t="76200" r="74930" b="65405"/>
            <wp:wrapTight wrapText="bothSides">
              <wp:wrapPolygon edited="0">
                <wp:start x="6937" y="-1148"/>
                <wp:lineTo x="-385" y="-766"/>
                <wp:lineTo x="-1156" y="5359"/>
                <wp:lineTo x="-1156" y="15312"/>
                <wp:lineTo x="771" y="17609"/>
                <wp:lineTo x="771" y="17992"/>
                <wp:lineTo x="6551" y="21820"/>
                <wp:lineTo x="6937" y="22203"/>
                <wp:lineTo x="14259" y="22203"/>
                <wp:lineTo x="14644" y="21820"/>
                <wp:lineTo x="20425" y="17992"/>
                <wp:lineTo x="20425" y="17609"/>
                <wp:lineTo x="22351" y="11867"/>
                <wp:lineTo x="22351" y="11484"/>
                <wp:lineTo x="21581" y="5742"/>
                <wp:lineTo x="21581" y="3828"/>
                <wp:lineTo x="16186" y="-766"/>
                <wp:lineTo x="14259" y="-1148"/>
                <wp:lineTo x="6937" y="-1148"/>
              </wp:wrapPolygon>
            </wp:wrapTight>
            <wp:docPr id="107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433195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3305" behindDoc="0" locked="0" layoutInCell="1" allowOverlap="1" wp14:anchorId="4A05366F" wp14:editId="77BCC0CC">
            <wp:simplePos x="0" y="0"/>
            <wp:positionH relativeFrom="page">
              <wp:posOffset>763905</wp:posOffset>
            </wp:positionH>
            <wp:positionV relativeFrom="page">
              <wp:posOffset>817245</wp:posOffset>
            </wp:positionV>
            <wp:extent cx="831850" cy="831850"/>
            <wp:effectExtent l="76200" t="76200" r="82550" b="82550"/>
            <wp:wrapTight wrapText="bothSides">
              <wp:wrapPolygon edited="0">
                <wp:start x="5276" y="-1979"/>
                <wp:lineTo x="-1979" y="-1319"/>
                <wp:lineTo x="-1979" y="15829"/>
                <wp:lineTo x="660" y="19786"/>
                <wp:lineTo x="4617" y="22424"/>
                <wp:lineTo x="5276" y="23084"/>
                <wp:lineTo x="15829" y="23084"/>
                <wp:lineTo x="16489" y="22424"/>
                <wp:lineTo x="19786" y="19786"/>
                <wp:lineTo x="23084" y="9893"/>
                <wp:lineTo x="23084" y="6595"/>
                <wp:lineTo x="17808" y="-1319"/>
                <wp:lineTo x="15829" y="-1979"/>
                <wp:lineTo x="5276" y="-1979"/>
              </wp:wrapPolygon>
            </wp:wrapTight>
            <wp:docPr id="107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83185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692">
        <w:rPr>
          <w:noProof/>
        </w:rPr>
        <mc:AlternateContent>
          <mc:Choice Requires="wps">
            <w:drawing>
              <wp:anchor distT="0" distB="0" distL="114300" distR="114300" simplePos="0" relativeHeight="251692041" behindDoc="0" locked="0" layoutInCell="1" allowOverlap="1" wp14:anchorId="7571203A" wp14:editId="06CE34B4">
                <wp:simplePos x="0" y="0"/>
                <wp:positionH relativeFrom="page">
                  <wp:posOffset>713740</wp:posOffset>
                </wp:positionH>
                <wp:positionV relativeFrom="page">
                  <wp:posOffset>3501390</wp:posOffset>
                </wp:positionV>
                <wp:extent cx="2580005" cy="504190"/>
                <wp:effectExtent l="0" t="0" r="0" b="3810"/>
                <wp:wrapThrough wrapText="bothSides">
                  <wp:wrapPolygon edited="0">
                    <wp:start x="213" y="0"/>
                    <wp:lineTo x="213" y="20675"/>
                    <wp:lineTo x="21052" y="20675"/>
                    <wp:lineTo x="21052" y="0"/>
                    <wp:lineTo x="213" y="0"/>
                  </wp:wrapPolygon>
                </wp:wrapThrough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005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91B79" w14:textId="4C48759C" w:rsidR="008F7105" w:rsidRPr="00EE4DDD" w:rsidRDefault="008F7105">
                            <w:pPr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E4DDD"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  <w:t>What is LOPSA?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9" o:spid="_x0000_s1036" type="#_x0000_t202" style="position:absolute;margin-left:56.2pt;margin-top:275.7pt;width:203.15pt;height:39.7pt;z-index:2516920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5/9NUCAAAk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" mv:complextextbox="1" filled="f" stroked="f">
                <v:textbox>
                  <w:txbxContent>
                    <w:p w14:paraId="41F91B79" w14:textId="4C48759C" w:rsidR="008F7105" w:rsidRPr="00EE4DDD" w:rsidRDefault="008F7105">
                      <w:pPr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</w:pPr>
                      <w:r w:rsidRPr="00EE4DDD"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  <w:t>What is LOPSA?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F482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82ADEE" wp14:editId="60D88EEF">
                <wp:simplePos x="0" y="0"/>
                <wp:positionH relativeFrom="page">
                  <wp:posOffset>763905</wp:posOffset>
                </wp:positionH>
                <wp:positionV relativeFrom="page">
                  <wp:posOffset>4116705</wp:posOffset>
                </wp:positionV>
                <wp:extent cx="2463165" cy="3007360"/>
                <wp:effectExtent l="0" t="0" r="0" b="0"/>
                <wp:wrapTight wrapText="bothSides">
                  <wp:wrapPolygon edited="0">
                    <wp:start x="223" y="182"/>
                    <wp:lineTo x="223" y="21162"/>
                    <wp:lineTo x="21160" y="21162"/>
                    <wp:lineTo x="21160" y="182"/>
                    <wp:lineTo x="223" y="182"/>
                  </wp:wrapPolygon>
                </wp:wrapTight>
                <wp:docPr id="1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165" cy="300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7C1E510" w14:textId="27A95D76" w:rsidR="008F7105" w:rsidRDefault="008F7105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are a professional organization for system administrators and other IT professionals who are interested in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improving  their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skills. </w:t>
                            </w:r>
                          </w:p>
                          <w:p w14:paraId="6399FBD7" w14:textId="6490B001" w:rsidR="008F7105" w:rsidRDefault="008F7105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was established in 2005 as a 501(c)(3) organization, a designation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which  is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shared by our local chapters. As such, a percentage of any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sponsorships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may be tax-deductible.  </w:t>
                            </w:r>
                          </w:p>
                          <w:p w14:paraId="0BC18E12" w14:textId="0F65498B" w:rsidR="008F7105" w:rsidRDefault="008F7105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have various programs in place to help our members and the rest of the community.  Efforts such as our Mentorship program provide real benefits to the larger community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of  system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administrators</w:t>
                            </w:r>
                          </w:p>
                          <w:p w14:paraId="36985501" w14:textId="77777777" w:rsidR="008F7105" w:rsidRPr="007B057C" w:rsidRDefault="008F7105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60.15pt;margin-top:324.15pt;width:193.95pt;height:236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" mv:complextextbox="1" filled="f" stroked="f">
                <v:textbox inset=",7.2pt,,7.2pt">
                  <w:txbxContent>
                    <w:p w14:paraId="57C1E510" w14:textId="27A95D76" w:rsidR="008F7105" w:rsidRDefault="008F7105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are a professional organization for system administrators and other IT professionals who are interested in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improving  their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skills. </w:t>
                      </w:r>
                    </w:p>
                    <w:p w14:paraId="6399FBD7" w14:textId="6490B001" w:rsidR="008F7105" w:rsidRDefault="008F7105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was established in 2005 as a 501(c)(3) organization, a designation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which  is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shared by our local chapters. As such, a percentage of any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sponsorships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may be tax-deductible.  </w:t>
                      </w:r>
                    </w:p>
                    <w:p w14:paraId="0BC18E12" w14:textId="0F65498B" w:rsidR="008F7105" w:rsidRDefault="008F7105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have various programs in place to help our members and the rest of the community.  Efforts such as our Mentorship program provide real benefits to the larger community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of  system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administrators</w:t>
                      </w:r>
                    </w:p>
                    <w:p w14:paraId="36985501" w14:textId="77777777" w:rsidR="008F7105" w:rsidRPr="007B057C" w:rsidRDefault="008F7105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508A">
        <w:rPr>
          <w:noProof/>
        </w:rPr>
        <w:drawing>
          <wp:anchor distT="0" distB="0" distL="118745" distR="118745" simplePos="0" relativeHeight="251692038" behindDoc="0" locked="0" layoutInCell="1" allowOverlap="1" wp14:anchorId="60F1D211" wp14:editId="6D19DD9A">
            <wp:simplePos x="0" y="0"/>
            <wp:positionH relativeFrom="page">
              <wp:posOffset>6845300</wp:posOffset>
            </wp:positionH>
            <wp:positionV relativeFrom="page">
              <wp:posOffset>2482215</wp:posOffset>
            </wp:positionV>
            <wp:extent cx="2419350" cy="1423670"/>
            <wp:effectExtent l="50800" t="50800" r="44450" b="481330"/>
            <wp:wrapSquare wrapText="bothSides"/>
            <wp:docPr id="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ceholder-base---neutr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3670"/>
                    </a:xfrm>
                    <a:prstGeom prst="roundRect">
                      <a:avLst/>
                    </a:prstGeom>
                    <a:ln w="3810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stA="500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24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B85B0E" wp14:editId="04178994">
                <wp:simplePos x="0" y="0"/>
                <wp:positionH relativeFrom="page">
                  <wp:posOffset>6766560</wp:posOffset>
                </wp:positionH>
                <wp:positionV relativeFrom="page">
                  <wp:posOffset>4370705</wp:posOffset>
                </wp:positionV>
                <wp:extent cx="2743200" cy="2807335"/>
                <wp:effectExtent l="0" t="0" r="0" b="0"/>
                <wp:wrapTight wrapText="bothSides">
                  <wp:wrapPolygon edited="0">
                    <wp:start x="200" y="195"/>
                    <wp:lineTo x="200" y="21107"/>
                    <wp:lineTo x="21200" y="21107"/>
                    <wp:lineTo x="21200" y="195"/>
                    <wp:lineTo x="200" y="195"/>
                  </wp:wrapPolygon>
                </wp:wrapTight>
                <wp:docPr id="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80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943B6E9" w14:textId="77777777" w:rsidR="008F7105" w:rsidRDefault="008F7105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LOPSA is dedicated to improving the art and practice of system administration. One of the primary ways we do that is through our local chapters. </w:t>
                            </w:r>
                          </w:p>
                          <w:p w14:paraId="121BFABB" w14:textId="58253798" w:rsidR="008F7105" w:rsidRDefault="008F7105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By supporting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 xml:space="preserve">your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local</w:t>
                            </w:r>
                            <w:proofErr w:type="gramEnd"/>
                            <w:r w:rsidRPr="007B057C">
                              <w:rPr>
                                <w:rFonts w:ascii="Myriad Pro" w:hAnsi="Myriad Pro"/>
                              </w:rPr>
                              <w:t xml:space="preserve"> chapter, you not only help LOPSA, but you forge a solid and lasting relationship with the </w:t>
                            </w:r>
                            <w:r>
                              <w:rPr>
                                <w:rFonts w:ascii="Myriad Pro" w:hAnsi="Myriad Pro"/>
                              </w:rPr>
                              <w:t>professional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IT Administrators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who make up the community in your neighborhood. </w:t>
                            </w:r>
                          </w:p>
                          <w:p w14:paraId="566E9FCA" w14:textId="26D29FA8" w:rsidR="008F7105" w:rsidRDefault="008F7105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Our meetings are generally focused around a technical presentation by a member of the community, or a representative from an organization of interest to system administrators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. </w:t>
                            </w:r>
                          </w:p>
                          <w:p w14:paraId="0AB40994" w14:textId="77777777" w:rsidR="008F7105" w:rsidRDefault="008F7105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There are a number of opportunities for our organizations to work together.  Here are some things that our sponsors have helped us with in the past: </w:t>
                            </w:r>
                          </w:p>
                          <w:p w14:paraId="4A9FB77E" w14:textId="77777777" w:rsidR="008F7105" w:rsidRDefault="008F7105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Held a meeting in their office</w:t>
                            </w:r>
                          </w:p>
                          <w:p w14:paraId="33B8B02F" w14:textId="77777777" w:rsidR="008F7105" w:rsidRDefault="008F7105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Sponsored before-meeting refreshments such as pizza &amp; soda</w:t>
                            </w:r>
                          </w:p>
                          <w:p w14:paraId="68B0251B" w14:textId="05456280" w:rsidR="008F7105" w:rsidRDefault="008F7105" w:rsidP="003856CC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Given us a tour of their datacenter</w:t>
                            </w:r>
                          </w:p>
                          <w:p w14:paraId="7232F5B8" w14:textId="66AE3490" w:rsidR="008F7105" w:rsidRDefault="008F7105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Provided giveaway items such as software, books, magazines, etc.</w:t>
                            </w:r>
                          </w:p>
                          <w:p w14:paraId="625A3522" w14:textId="75D88A1E" w:rsidR="008F7105" w:rsidRPr="00AE4BEF" w:rsidRDefault="008F7105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 Financial donations at either the local or International level</w:t>
                            </w:r>
                          </w:p>
                          <w:p w14:paraId="4CF5D82E" w14:textId="77777777" w:rsidR="008F7105" w:rsidRPr="00977F41" w:rsidRDefault="008F7105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8" type="#_x0000_t202" style="position:absolute;margin-left:532.8pt;margin-top:344.15pt;width:3in;height:2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" mv:complextextbox="1" filled="f" stroked="f">
                <v:textbox inset=",7.2pt,,7.2pt">
                  <w:txbxContent>
                    <w:p w14:paraId="7943B6E9" w14:textId="77777777" w:rsidR="008F7105" w:rsidRDefault="008F7105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LOPSA is dedicated to improving the art and practice of system administration. One of the primary ways we do that is through our local chapters. </w:t>
                      </w:r>
                    </w:p>
                    <w:p w14:paraId="121BFABB" w14:textId="58253798" w:rsidR="008F7105" w:rsidRDefault="008F7105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By supporting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 xml:space="preserve">your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local</w:t>
                      </w:r>
                      <w:proofErr w:type="gramEnd"/>
                      <w:r w:rsidRPr="007B057C">
                        <w:rPr>
                          <w:rFonts w:ascii="Myriad Pro" w:hAnsi="Myriad Pro"/>
                        </w:rPr>
                        <w:t xml:space="preserve"> chapter, you not only help LOPSA, but you forge a solid and lasting relationship with the </w:t>
                      </w:r>
                      <w:r>
                        <w:rPr>
                          <w:rFonts w:ascii="Myriad Pro" w:hAnsi="Myriad Pro"/>
                        </w:rPr>
                        <w:t>professional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</w:t>
                      </w:r>
                      <w:r>
                        <w:rPr>
                          <w:rFonts w:ascii="Myriad Pro" w:hAnsi="Myriad Pro"/>
                        </w:rPr>
                        <w:t xml:space="preserve">IT Administrators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who make up the community in your neighborhood. </w:t>
                      </w:r>
                    </w:p>
                    <w:p w14:paraId="566E9FCA" w14:textId="26D29FA8" w:rsidR="008F7105" w:rsidRDefault="008F7105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proofErr w:type="gramStart"/>
                      <w:r>
                        <w:rPr>
                          <w:rFonts w:ascii="Myriad Pro" w:hAnsi="Myriad Pro"/>
                        </w:rPr>
                        <w:t>Our meetings are generally focused around a technical presentation by a member of the community, or a representative from an organization of interest to system administrators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. </w:t>
                      </w:r>
                    </w:p>
                    <w:p w14:paraId="0AB40994" w14:textId="77777777" w:rsidR="008F7105" w:rsidRDefault="008F7105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There are a number of opportunities for our organizations to work together.  Here are some things that our sponsors have helped us with in the past: </w:t>
                      </w:r>
                    </w:p>
                    <w:p w14:paraId="4A9FB77E" w14:textId="77777777" w:rsidR="008F7105" w:rsidRDefault="008F7105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Held a meeting in their office</w:t>
                      </w:r>
                    </w:p>
                    <w:p w14:paraId="33B8B02F" w14:textId="77777777" w:rsidR="008F7105" w:rsidRDefault="008F7105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Sponsored before-meeting refreshments such as pizza &amp; soda</w:t>
                      </w:r>
                    </w:p>
                    <w:p w14:paraId="68B0251B" w14:textId="05456280" w:rsidR="008F7105" w:rsidRDefault="008F7105" w:rsidP="003856CC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Given us a tour of their datacenter</w:t>
                      </w:r>
                    </w:p>
                    <w:p w14:paraId="7232F5B8" w14:textId="66AE3490" w:rsidR="008F7105" w:rsidRDefault="008F7105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Provided giveaway items such as software, books, magazines, etc.</w:t>
                      </w:r>
                    </w:p>
                    <w:p w14:paraId="625A3522" w14:textId="75D88A1E" w:rsidR="008F7105" w:rsidRPr="00AE4BEF" w:rsidRDefault="008F7105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 Financial donations at either the local or International level</w:t>
                      </w:r>
                    </w:p>
                    <w:p w14:paraId="4CF5D82E" w14:textId="77777777" w:rsidR="008F7105" w:rsidRPr="00977F41" w:rsidRDefault="008F7105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</w:p>
    <w:sectPr w:rsidR="00D87C9A" w:rsidSect="00D87C9A">
      <w:headerReference w:type="default" r:id="rId20"/>
      <w:headerReference w:type="first" r:id="rId21"/>
      <w:footerReference w:type="first" r:id="rId22"/>
      <w:pgSz w:w="15840" w:h="12240" w:orient="landscape"/>
      <w:pgMar w:top="720" w:right="720" w:bottom="72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326D3B" w14:textId="77777777" w:rsidR="002B4E29" w:rsidRDefault="002B4E29">
      <w:r>
        <w:separator/>
      </w:r>
    </w:p>
  </w:endnote>
  <w:endnote w:type="continuationSeparator" w:id="0">
    <w:p w14:paraId="7F1E7ECE" w14:textId="77777777" w:rsidR="002B4E29" w:rsidRDefault="002B4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Myriad Pro">
    <w:panose1 w:val="020B0503030403020204"/>
    <w:charset w:val="00"/>
    <w:family w:val="auto"/>
    <w:pitch w:val="variable"/>
    <w:sig w:usb0="A00002AF" w:usb1="5000204B" w:usb2="00000000" w:usb3="00000000" w:csb0="0000009F" w:csb1="00000000"/>
  </w:font>
  <w:font w:name="Myriad Pro Semibold">
    <w:panose1 w:val="020B0603030403020204"/>
    <w:charset w:val="00"/>
    <w:family w:val="auto"/>
    <w:pitch w:val="variable"/>
    <w:sig w:usb0="A00002AF" w:usb1="5000204B" w:usb2="00000000" w:usb3="00000000" w:csb0="0000009F" w:csb1="00000000"/>
  </w:font>
  <w:font w:name="Myriad Pro Semibold It">
    <w:panose1 w:val="020B0603030403090204"/>
    <w:charset w:val="00"/>
    <w:family w:val="auto"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30DA2F" w14:textId="42578FD6" w:rsidR="008F7105" w:rsidRDefault="008F7105">
    <w:pPr>
      <w:pStyle w:val="Footer"/>
    </w:pPr>
    <w:r>
      <w:rPr>
        <w:noProof/>
      </w:rPr>
      <w:drawing>
        <wp:anchor distT="0" distB="0" distL="114300" distR="114300" simplePos="0" relativeHeight="251667461" behindDoc="0" locked="0" layoutInCell="1" allowOverlap="1" wp14:anchorId="06BFEAA0" wp14:editId="13E7B1F0">
          <wp:simplePos x="0" y="0"/>
          <wp:positionH relativeFrom="page">
            <wp:posOffset>5226685</wp:posOffset>
          </wp:positionH>
          <wp:positionV relativeFrom="page">
            <wp:posOffset>6311900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2" name="Picture 10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6CE30F" w14:textId="77777777" w:rsidR="002B4E29" w:rsidRDefault="002B4E29">
      <w:r>
        <w:separator/>
      </w:r>
    </w:p>
  </w:footnote>
  <w:footnote w:type="continuationSeparator" w:id="0">
    <w:p w14:paraId="137F02A5" w14:textId="77777777" w:rsidR="002B4E29" w:rsidRDefault="002B4E2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43029B" w14:textId="77777777" w:rsidR="008F7105" w:rsidRDefault="008F7105">
    <w:pPr>
      <w:pStyle w:val="Header"/>
    </w:pPr>
    <w:r>
      <w:rPr>
        <w:noProof/>
      </w:rPr>
      <w:drawing>
        <wp:anchor distT="0" distB="0" distL="114300" distR="114300" simplePos="0" relativeHeight="251665413" behindDoc="0" locked="0" layoutInCell="1" allowOverlap="1" wp14:anchorId="3C443E39" wp14:editId="2113DC9D">
          <wp:simplePos x="0" y="0"/>
          <wp:positionH relativeFrom="page">
            <wp:posOffset>4089400</wp:posOffset>
          </wp:positionH>
          <wp:positionV relativeFrom="page">
            <wp:posOffset>2634615</wp:posOffset>
          </wp:positionV>
          <wp:extent cx="5321300" cy="4489450"/>
          <wp:effectExtent l="0" t="0" r="12700" b="6350"/>
          <wp:wrapThrough wrapText="bothSides">
            <wp:wrapPolygon edited="0">
              <wp:start x="11754" y="0"/>
              <wp:lineTo x="9073" y="733"/>
              <wp:lineTo x="7423" y="1711"/>
              <wp:lineTo x="5671" y="4277"/>
              <wp:lineTo x="0" y="5499"/>
              <wp:lineTo x="0" y="11487"/>
              <wp:lineTo x="4640" y="11732"/>
              <wp:lineTo x="2371" y="14665"/>
              <wp:lineTo x="2371" y="15642"/>
              <wp:lineTo x="2990" y="19553"/>
              <wp:lineTo x="3505" y="21508"/>
              <wp:lineTo x="3609" y="21508"/>
              <wp:lineTo x="5155" y="21508"/>
              <wp:lineTo x="6392" y="21508"/>
              <wp:lineTo x="12269" y="19920"/>
              <wp:lineTo x="12269" y="19553"/>
              <wp:lineTo x="8764" y="17598"/>
              <wp:lineTo x="9795" y="15642"/>
              <wp:lineTo x="13816" y="15642"/>
              <wp:lineTo x="18868" y="14543"/>
              <wp:lineTo x="18765" y="13687"/>
              <wp:lineTo x="21548" y="12954"/>
              <wp:lineTo x="21548" y="11976"/>
              <wp:lineTo x="21136" y="11732"/>
              <wp:lineTo x="19383" y="9777"/>
              <wp:lineTo x="17940" y="7577"/>
              <wp:lineTo x="16909" y="7088"/>
              <wp:lineTo x="13094" y="5866"/>
              <wp:lineTo x="13919" y="5866"/>
              <wp:lineTo x="14125" y="5255"/>
              <wp:lineTo x="12269" y="0"/>
              <wp:lineTo x="11754" y="0"/>
            </wp:wrapPolygon>
          </wp:wrapThrough>
          <wp:docPr id="1061" name="Picture 10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ratched_arrowthorpe.eps"/>
                  <pic:cNvPicPr/>
                </pic:nvPicPr>
                <pic:blipFill>
                  <a:blip r:embed="rId1">
                    <a:alphaModFix amt="2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21300" cy="4489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2" behindDoc="0" locked="0" layoutInCell="1" allowOverlap="1" wp14:anchorId="12032697" wp14:editId="1DEC2122">
              <wp:simplePos x="0" y="0"/>
              <wp:positionH relativeFrom="page">
                <wp:posOffset>466090</wp:posOffset>
              </wp:positionH>
              <wp:positionV relativeFrom="page">
                <wp:posOffset>466090</wp:posOffset>
              </wp:positionV>
              <wp:extent cx="9125585" cy="6839585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25585" cy="683958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57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7320000" scaled="0"/>
                      </a:gradFill>
                      <a:ln>
                        <a:noFill/>
                      </a:ln>
                      <a:effectLst/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36.7pt;margin-top:36.7pt;width:718.55pt;height:538.55pt;z-index:251659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" fillcolor="#0b2e67 [3215]" stroked="f">
              <v:fill color2="#3472ba [3214]" angle="-32" colors="0 #0b2e67;37356f #3472ba" type="gradient">
                <o:fill v:ext="view" type="gradientUnscaled"/>
              </v:fill>
              <v:textbox inset=",7.2pt,,7.2p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AA1718" w14:textId="3AA20AFF" w:rsidR="008F7105" w:rsidRDefault="008F7105">
    <w:pPr>
      <w:pStyle w:val="Header"/>
    </w:pPr>
    <w:r>
      <w:rPr>
        <w:noProof/>
      </w:rPr>
      <w:drawing>
        <wp:anchor distT="0" distB="0" distL="114300" distR="114300" simplePos="0" relativeHeight="251669509" behindDoc="0" locked="0" layoutInCell="1" allowOverlap="1" wp14:anchorId="758CA510" wp14:editId="2EE11702">
          <wp:simplePos x="0" y="0"/>
          <wp:positionH relativeFrom="page">
            <wp:posOffset>-869315</wp:posOffset>
          </wp:positionH>
          <wp:positionV relativeFrom="page">
            <wp:posOffset>-889000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8" name="Picture 10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7" behindDoc="0" locked="0" layoutInCell="1" allowOverlap="1" wp14:anchorId="79E64C03" wp14:editId="3435ED91">
              <wp:simplePos x="0" y="0"/>
              <wp:positionH relativeFrom="page">
                <wp:posOffset>-584200</wp:posOffset>
              </wp:positionH>
              <wp:positionV relativeFrom="page">
                <wp:posOffset>304800</wp:posOffset>
              </wp:positionV>
              <wp:extent cx="8686800" cy="8026400"/>
              <wp:effectExtent l="50800" t="25400" r="50800" b="76200"/>
              <wp:wrapThrough wrapText="bothSides">
                <wp:wrapPolygon edited="0">
                  <wp:start x="9537" y="-68"/>
                  <wp:lineTo x="5811" y="0"/>
                  <wp:lineTo x="5811" y="1094"/>
                  <wp:lineTo x="4042" y="1094"/>
                  <wp:lineTo x="4042" y="2187"/>
                  <wp:lineTo x="2842" y="2187"/>
                  <wp:lineTo x="2842" y="3281"/>
                  <wp:lineTo x="1958" y="3281"/>
                  <wp:lineTo x="1958" y="4375"/>
                  <wp:lineTo x="1263" y="4375"/>
                  <wp:lineTo x="1263" y="5468"/>
                  <wp:lineTo x="695" y="5468"/>
                  <wp:lineTo x="695" y="6562"/>
                  <wp:lineTo x="316" y="6562"/>
                  <wp:lineTo x="316" y="7656"/>
                  <wp:lineTo x="63" y="7656"/>
                  <wp:lineTo x="-126" y="9843"/>
                  <wp:lineTo x="-126" y="11894"/>
                  <wp:lineTo x="126" y="13124"/>
                  <wp:lineTo x="126" y="13808"/>
                  <wp:lineTo x="442" y="14218"/>
                  <wp:lineTo x="442" y="14491"/>
                  <wp:lineTo x="1326" y="16405"/>
                  <wp:lineTo x="2084" y="17499"/>
                  <wp:lineTo x="3095" y="18592"/>
                  <wp:lineTo x="4421" y="19686"/>
                  <wp:lineTo x="6379" y="20780"/>
                  <wp:lineTo x="6442" y="20916"/>
                  <wp:lineTo x="9347" y="21600"/>
                  <wp:lineTo x="9789" y="21737"/>
                  <wp:lineTo x="11747" y="21737"/>
                  <wp:lineTo x="11937" y="21600"/>
                  <wp:lineTo x="15095" y="20848"/>
                  <wp:lineTo x="17116" y="19686"/>
                  <wp:lineTo x="18442" y="18592"/>
                  <wp:lineTo x="19453" y="17499"/>
                  <wp:lineTo x="20211" y="16405"/>
                  <wp:lineTo x="20716" y="15311"/>
                  <wp:lineTo x="21411" y="13124"/>
                  <wp:lineTo x="21600" y="12030"/>
                  <wp:lineTo x="21663" y="9843"/>
                  <wp:lineTo x="21474" y="8749"/>
                  <wp:lineTo x="21221" y="7656"/>
                  <wp:lineTo x="20842" y="6562"/>
                  <wp:lineTo x="20274" y="5468"/>
                  <wp:lineTo x="19579" y="4375"/>
                  <wp:lineTo x="18695" y="3281"/>
                  <wp:lineTo x="17558" y="2187"/>
                  <wp:lineTo x="16358" y="1435"/>
                  <wp:lineTo x="15726" y="889"/>
                  <wp:lineTo x="12821" y="0"/>
                  <wp:lineTo x="12000" y="-68"/>
                  <wp:lineTo x="9537" y="-68"/>
                </wp:wrapPolygon>
              </wp:wrapThrough>
              <wp:docPr id="1060" name="Oval 10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86800" cy="8026400"/>
                      </a:xfrm>
                      <a:prstGeom prst="ellipse">
                        <a:avLst/>
                      </a:prstGeom>
                      <a:solidFill>
                        <a:srgbClr val="111160">
                          <a:alpha val="5000"/>
                        </a:srgbClr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1060" o:spid="_x0000_s1026" style="position:absolute;margin-left:-45.95pt;margin-top:24pt;width:684pt;height:632pt;z-index:2516664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" fillcolor="#111160" stroked="f">
              <v:fill opacity="3341f"/>
              <v:shadow on="t" opacity="22937f" mv:blur="40000f" origin=",.5" offset="0,23000emu"/>
              <w10:wrap type="through"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2CE7626"/>
    <w:lvl w:ilvl="0">
      <w:start w:val="1"/>
      <w:numFmt w:val="bullet"/>
      <w:pStyle w:val="Title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A9525B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2F32555E"/>
    <w:multiLevelType w:val="hybridMultilevel"/>
    <w:tmpl w:val="A190B59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revisionView w:markup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4C0ED3"/>
    <w:rsid w:val="000046B2"/>
    <w:rsid w:val="00064E69"/>
    <w:rsid w:val="00094F67"/>
    <w:rsid w:val="000B3BE4"/>
    <w:rsid w:val="000C7558"/>
    <w:rsid w:val="000F1573"/>
    <w:rsid w:val="00103FAE"/>
    <w:rsid w:val="00172DCA"/>
    <w:rsid w:val="001853DE"/>
    <w:rsid w:val="001C51B8"/>
    <w:rsid w:val="00200316"/>
    <w:rsid w:val="00232813"/>
    <w:rsid w:val="00242D78"/>
    <w:rsid w:val="0024596E"/>
    <w:rsid w:val="00266BD0"/>
    <w:rsid w:val="002825A9"/>
    <w:rsid w:val="002A3AAA"/>
    <w:rsid w:val="002B0444"/>
    <w:rsid w:val="002B46A5"/>
    <w:rsid w:val="002B4E29"/>
    <w:rsid w:val="002E64ED"/>
    <w:rsid w:val="003252E5"/>
    <w:rsid w:val="00351E83"/>
    <w:rsid w:val="0035600E"/>
    <w:rsid w:val="00366B78"/>
    <w:rsid w:val="003856CC"/>
    <w:rsid w:val="003B6F59"/>
    <w:rsid w:val="0040300F"/>
    <w:rsid w:val="00417A77"/>
    <w:rsid w:val="00441DB8"/>
    <w:rsid w:val="0046219B"/>
    <w:rsid w:val="00475396"/>
    <w:rsid w:val="004C09F8"/>
    <w:rsid w:val="004C0ED3"/>
    <w:rsid w:val="004C15A7"/>
    <w:rsid w:val="004D6692"/>
    <w:rsid w:val="004E787A"/>
    <w:rsid w:val="004F7ECC"/>
    <w:rsid w:val="0057078F"/>
    <w:rsid w:val="00585FCA"/>
    <w:rsid w:val="00590A84"/>
    <w:rsid w:val="00591321"/>
    <w:rsid w:val="005E26B9"/>
    <w:rsid w:val="005F24C8"/>
    <w:rsid w:val="006054BB"/>
    <w:rsid w:val="0061259D"/>
    <w:rsid w:val="006218F9"/>
    <w:rsid w:val="00670FBE"/>
    <w:rsid w:val="00683B58"/>
    <w:rsid w:val="006A7630"/>
    <w:rsid w:val="006F10DC"/>
    <w:rsid w:val="00780D65"/>
    <w:rsid w:val="00781385"/>
    <w:rsid w:val="007B057C"/>
    <w:rsid w:val="00851C94"/>
    <w:rsid w:val="00864550"/>
    <w:rsid w:val="008B6243"/>
    <w:rsid w:val="008E508A"/>
    <w:rsid w:val="008F1E85"/>
    <w:rsid w:val="008F482E"/>
    <w:rsid w:val="008F7105"/>
    <w:rsid w:val="00906B5B"/>
    <w:rsid w:val="00906FED"/>
    <w:rsid w:val="009102E5"/>
    <w:rsid w:val="00977F41"/>
    <w:rsid w:val="00985E47"/>
    <w:rsid w:val="009B569F"/>
    <w:rsid w:val="00A21E14"/>
    <w:rsid w:val="00A35622"/>
    <w:rsid w:val="00A93C31"/>
    <w:rsid w:val="00AB5544"/>
    <w:rsid w:val="00AE4BEF"/>
    <w:rsid w:val="00B217AD"/>
    <w:rsid w:val="00B22A1C"/>
    <w:rsid w:val="00B5039F"/>
    <w:rsid w:val="00B85665"/>
    <w:rsid w:val="00BC48CD"/>
    <w:rsid w:val="00BD1A63"/>
    <w:rsid w:val="00BF313F"/>
    <w:rsid w:val="00CE6560"/>
    <w:rsid w:val="00D55F57"/>
    <w:rsid w:val="00D6294E"/>
    <w:rsid w:val="00D8486B"/>
    <w:rsid w:val="00D87C9A"/>
    <w:rsid w:val="00DB4908"/>
    <w:rsid w:val="00DE00F4"/>
    <w:rsid w:val="00DE3446"/>
    <w:rsid w:val="00E2553B"/>
    <w:rsid w:val="00E36B6C"/>
    <w:rsid w:val="00E419A7"/>
    <w:rsid w:val="00E546B3"/>
    <w:rsid w:val="00E96584"/>
    <w:rsid w:val="00EE4DDD"/>
    <w:rsid w:val="00F15E0B"/>
    <w:rsid w:val="00F31F00"/>
    <w:rsid w:val="00FC1F21"/>
    <w:rsid w:val="00FF335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6571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2" w:qFormat="1"/>
    <w:lsdException w:name="Subtitle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2" w:qFormat="1"/>
    <w:lsdException w:name="Subtitle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Float%20Trifold%20Brochure.dotx" TargetMode="External"/></Relationships>
</file>

<file path=word/theme/theme1.xml><?xml version="1.0" encoding="utf-8"?>
<a:theme xmlns:a="http://schemas.openxmlformats.org/drawingml/2006/main" name="Office Theme">
  <a:themeElements>
    <a:clrScheme name="Float Trifold Brochure">
      <a:dk1>
        <a:sysClr val="windowText" lastClr="000000"/>
      </a:dk1>
      <a:lt1>
        <a:sysClr val="window" lastClr="FFFFFF"/>
      </a:lt1>
      <a:dk2>
        <a:srgbClr val="0B2E67"/>
      </a:dk2>
      <a:lt2>
        <a:srgbClr val="3472BA"/>
      </a:lt2>
      <a:accent1>
        <a:srgbClr val="7EB606"/>
      </a:accent1>
      <a:accent2>
        <a:srgbClr val="F4A409"/>
      </a:accent2>
      <a:accent3>
        <a:srgbClr val="EED502"/>
      </a:accent3>
      <a:accent4>
        <a:srgbClr val="DE2A00"/>
      </a:accent4>
      <a:accent5>
        <a:srgbClr val="40B9CF"/>
      </a:accent5>
      <a:accent6>
        <a:srgbClr val="D12BF4"/>
      </a:accent6>
      <a:hlink>
        <a:srgbClr val="87EF59"/>
      </a:hlink>
      <a:folHlink>
        <a:srgbClr val="9DC5F8"/>
      </a:folHlink>
    </a:clrScheme>
    <a:fontScheme name="Float Trifold Brochure">
      <a:majorFont>
        <a:latin typeface="Calisto MT"/>
        <a:ea typeface=""/>
        <a:cs typeface=""/>
        <a:font script="Jpan" typeface="ＭＳ Ｐ明朝"/>
      </a:majorFont>
      <a:minorFont>
        <a:latin typeface="Calisto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A1CCC9-CF72-1941-81F9-3DF2976B2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Float Trifold Brochure.dotx</Template>
  <TotalTime>19</TotalTime>
  <Pages>2</Pages>
  <Words>4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Simmons</dc:creator>
  <cp:keywords/>
  <dc:description/>
  <cp:lastModifiedBy>Matt Simmons</cp:lastModifiedBy>
  <cp:revision>3</cp:revision>
  <cp:lastPrinted>2012-06-05T14:44:00Z</cp:lastPrinted>
  <dcterms:created xsi:type="dcterms:W3CDTF">2012-06-05T22:37:00Z</dcterms:created>
  <dcterms:modified xsi:type="dcterms:W3CDTF">2012-06-06T00:43:00Z</dcterms:modified>
  <cp:category/>
</cp:coreProperties>
</file>